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93C25" w14:textId="77777777" w:rsidR="00BA56D5" w:rsidRDefault="007764D6" w:rsidP="00B6642F">
      <w:pPr>
        <w:pStyle w:val="Name"/>
        <w:tabs>
          <w:tab w:val="center" w:pos="5040"/>
          <w:tab w:val="left" w:pos="7488"/>
        </w:tabs>
        <w:ind w:left="0"/>
        <w:jc w:val="center"/>
      </w:pPr>
      <w:r>
        <w:t>VISHALRAJAN V</w:t>
      </w:r>
    </w:p>
    <w:tbl>
      <w:tblPr>
        <w:tblStyle w:val="ResumeTable"/>
        <w:tblW w:w="5015" w:type="pct"/>
        <w:tblLook w:val="04A0" w:firstRow="1" w:lastRow="0" w:firstColumn="1" w:lastColumn="0" w:noHBand="0" w:noVBand="1"/>
        <w:tblCaption w:val="Resume text"/>
        <w:tblDescription w:val="Resume"/>
      </w:tblPr>
      <w:tblGrid>
        <w:gridCol w:w="1798"/>
        <w:gridCol w:w="470"/>
        <w:gridCol w:w="7842"/>
      </w:tblGrid>
      <w:tr w:rsidR="00BA56D5" w14:paraId="38E0A214" w14:textId="77777777" w:rsidTr="00A50AAC">
        <w:tc>
          <w:tcPr>
            <w:tcW w:w="1798" w:type="dxa"/>
            <w:tcBorders>
              <w:bottom w:val="single" w:sz="4" w:space="0" w:color="418AB3" w:themeColor="accent1"/>
            </w:tcBorders>
          </w:tcPr>
          <w:p w14:paraId="4845552C" w14:textId="77777777" w:rsidR="00BA56D5" w:rsidRPr="00F67204" w:rsidRDefault="00F67204" w:rsidP="00A50AAC">
            <w:pPr>
              <w:pStyle w:val="Heading1"/>
              <w:jc w:val="left"/>
              <w:rPr>
                <w:sz w:val="24"/>
                <w:szCs w:val="24"/>
              </w:rPr>
            </w:pPr>
            <w:r w:rsidRPr="00A50AAC">
              <w:rPr>
                <w:b/>
                <w:bCs/>
                <w:sz w:val="24"/>
                <w:szCs w:val="24"/>
              </w:rPr>
              <w:t>personal</w:t>
            </w:r>
            <w:r w:rsidRPr="00F67204">
              <w:rPr>
                <w:sz w:val="24"/>
                <w:szCs w:val="24"/>
              </w:rPr>
              <w:t xml:space="preserve"> </w:t>
            </w:r>
            <w:r w:rsidRPr="00A50AAC">
              <w:rPr>
                <w:b/>
                <w:bCs/>
                <w:sz w:val="24"/>
                <w:szCs w:val="24"/>
              </w:rPr>
              <w:t>info</w:t>
            </w:r>
          </w:p>
        </w:tc>
        <w:tc>
          <w:tcPr>
            <w:tcW w:w="470" w:type="dxa"/>
            <w:tcBorders>
              <w:bottom w:val="single" w:sz="4" w:space="0" w:color="418AB3" w:themeColor="accent1"/>
            </w:tcBorders>
          </w:tcPr>
          <w:p w14:paraId="26E14AE2" w14:textId="77777777" w:rsidR="00BA56D5" w:rsidRPr="00F67204" w:rsidRDefault="00BA56D5" w:rsidP="00F67204"/>
        </w:tc>
        <w:tc>
          <w:tcPr>
            <w:tcW w:w="7842" w:type="dxa"/>
            <w:tcBorders>
              <w:bottom w:val="single" w:sz="4" w:space="0" w:color="418AB3" w:themeColor="accent1"/>
            </w:tcBorders>
          </w:tcPr>
          <w:p w14:paraId="2C028809" w14:textId="77777777" w:rsidR="00BA56D5" w:rsidRPr="00F67204" w:rsidRDefault="00BA56D5" w:rsidP="00F67204"/>
          <w:p w14:paraId="78298321" w14:textId="77777777" w:rsidR="00F67204" w:rsidRPr="00F67204" w:rsidRDefault="00F67204" w:rsidP="00F67204">
            <w:pPr>
              <w:pStyle w:val="ContactInfo"/>
              <w:jc w:val="left"/>
              <w:rPr>
                <w:sz w:val="20"/>
                <w:szCs w:val="20"/>
              </w:rPr>
            </w:pPr>
            <w:r w:rsidRPr="00F67204">
              <w:rPr>
                <w:sz w:val="20"/>
                <w:szCs w:val="20"/>
              </w:rPr>
              <w:t>7688 TNHB 9th Main Road</w:t>
            </w:r>
            <w:r>
              <w:rPr>
                <w:sz w:val="20"/>
                <w:szCs w:val="20"/>
              </w:rPr>
              <w:t xml:space="preserve"> ayappakkam</w:t>
            </w:r>
            <w:r w:rsidRPr="00F67204">
              <w:rPr>
                <w:sz w:val="20"/>
                <w:szCs w:val="20"/>
              </w:rPr>
              <w:t>, Chennai, 600077</w:t>
            </w:r>
            <w:r w:rsidRPr="00F67204">
              <w:rPr>
                <w:sz w:val="20"/>
                <w:szCs w:val="20"/>
              </w:rPr>
              <w:br/>
            </w:r>
            <w:r w:rsidRPr="00A50AAC">
              <w:rPr>
                <w:b/>
                <w:bCs/>
                <w:sz w:val="20"/>
                <w:szCs w:val="20"/>
              </w:rPr>
              <w:t>Email:</w:t>
            </w:r>
            <w:r w:rsidRPr="00F67204">
              <w:rPr>
                <w:sz w:val="20"/>
                <w:szCs w:val="20"/>
              </w:rPr>
              <w:t xml:space="preserve"> Vishalrajan275@gmail.com </w:t>
            </w:r>
            <w:r w:rsidRPr="00A50AAC">
              <w:rPr>
                <w:b/>
                <w:bCs/>
                <w:sz w:val="20"/>
                <w:szCs w:val="20"/>
              </w:rPr>
              <w:t>|</w:t>
            </w:r>
            <w:r w:rsidRPr="00F67204">
              <w:rPr>
                <w:sz w:val="20"/>
                <w:szCs w:val="20"/>
              </w:rPr>
              <w:t xml:space="preserve"> </w:t>
            </w:r>
            <w:r w:rsidRPr="00A50AAC">
              <w:rPr>
                <w:b/>
                <w:bCs/>
                <w:sz w:val="20"/>
                <w:szCs w:val="20"/>
              </w:rPr>
              <w:t>Phone:</w:t>
            </w:r>
            <w:r w:rsidRPr="00F67204">
              <w:rPr>
                <w:sz w:val="20"/>
                <w:szCs w:val="20"/>
              </w:rPr>
              <w:t xml:space="preserve"> 7305619548</w:t>
            </w:r>
            <w:r w:rsidRPr="00F67204">
              <w:rPr>
                <w:sz w:val="20"/>
                <w:szCs w:val="20"/>
              </w:rPr>
              <w:br/>
            </w:r>
            <w:r w:rsidRPr="00A50AAC">
              <w:rPr>
                <w:b/>
                <w:bCs/>
                <w:sz w:val="20"/>
                <w:szCs w:val="20"/>
              </w:rPr>
              <w:t xml:space="preserve">GitHub: </w:t>
            </w:r>
            <w:hyperlink r:id="rId8" w:tgtFrame="_new" w:history="1">
              <w:r w:rsidRPr="00F67204">
                <w:rPr>
                  <w:rStyle w:val="Hyperlink"/>
                  <w:sz w:val="20"/>
                  <w:szCs w:val="20"/>
                </w:rPr>
                <w:t>https://github.com/VISHALRAJAN-GIT</w:t>
              </w:r>
            </w:hyperlink>
            <w:r w:rsidRPr="00F67204">
              <w:rPr>
                <w:sz w:val="20"/>
                <w:szCs w:val="20"/>
              </w:rPr>
              <w:t xml:space="preserve"> </w:t>
            </w:r>
          </w:p>
          <w:p w14:paraId="6B987C3A" w14:textId="77777777" w:rsidR="00F67204" w:rsidRPr="00F67204" w:rsidRDefault="00F67204" w:rsidP="00F67204">
            <w:pPr>
              <w:pStyle w:val="ContactInfo"/>
              <w:jc w:val="left"/>
              <w:rPr>
                <w:rStyle w:val="Emphasis"/>
                <w:sz w:val="20"/>
                <w:szCs w:val="20"/>
              </w:rPr>
            </w:pPr>
            <w:r w:rsidRPr="00F67204">
              <w:rPr>
                <w:sz w:val="20"/>
                <w:szCs w:val="20"/>
              </w:rPr>
              <w:t xml:space="preserve"> </w:t>
            </w:r>
            <w:r w:rsidRPr="00A50AAC">
              <w:rPr>
                <w:b/>
                <w:bCs/>
                <w:sz w:val="20"/>
                <w:szCs w:val="20"/>
              </w:rPr>
              <w:t>LinkedIn:</w:t>
            </w:r>
            <w:r w:rsidRPr="00F67204">
              <w:rPr>
                <w:sz w:val="20"/>
                <w:szCs w:val="20"/>
              </w:rPr>
              <w:t xml:space="preserve"> </w:t>
            </w:r>
            <w:hyperlink r:id="rId9" w:tgtFrame="_new" w:history="1">
              <w:r w:rsidRPr="00F67204">
                <w:rPr>
                  <w:rStyle w:val="Hyperlink"/>
                  <w:sz w:val="20"/>
                  <w:szCs w:val="20"/>
                </w:rPr>
                <w:t>https://www.linkedin.com/in/vishalrajan-v-7b6895337</w:t>
              </w:r>
            </w:hyperlink>
          </w:p>
          <w:p w14:paraId="53E2A4FF" w14:textId="77777777" w:rsidR="00F67204" w:rsidRPr="00F67204" w:rsidRDefault="00F67204" w:rsidP="00F67204"/>
        </w:tc>
      </w:tr>
      <w:tr w:rsidR="00BA56D5" w14:paraId="3C29B3E0" w14:textId="77777777" w:rsidTr="00A50AAC">
        <w:tc>
          <w:tcPr>
            <w:tcW w:w="179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1CB6B222" w14:textId="77777777" w:rsidR="00BA56D5" w:rsidRPr="00F67204" w:rsidRDefault="00F67204" w:rsidP="00A50AAC">
            <w:pPr>
              <w:pStyle w:val="Heading1"/>
              <w:jc w:val="left"/>
              <w:rPr>
                <w:sz w:val="24"/>
                <w:szCs w:val="24"/>
              </w:rPr>
            </w:pPr>
            <w:r w:rsidRPr="00A50AAC">
              <w:rPr>
                <w:b/>
                <w:bCs/>
                <w:sz w:val="24"/>
                <w:szCs w:val="24"/>
              </w:rPr>
              <w:t>Professional</w:t>
            </w:r>
            <w:r w:rsidRPr="00F67204">
              <w:rPr>
                <w:sz w:val="24"/>
                <w:szCs w:val="24"/>
              </w:rPr>
              <w:t xml:space="preserve"> </w:t>
            </w:r>
            <w:r w:rsidRPr="00A50AAC">
              <w:rPr>
                <w:b/>
                <w:bCs/>
                <w:sz w:val="24"/>
                <w:szCs w:val="24"/>
              </w:rPr>
              <w:t>Summary</w:t>
            </w:r>
          </w:p>
        </w:tc>
        <w:tc>
          <w:tcPr>
            <w:tcW w:w="47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27DC862A" w14:textId="77777777" w:rsidR="00BA56D5" w:rsidRPr="00F67204" w:rsidRDefault="00BA56D5">
            <w:pPr>
              <w:rPr>
                <w:sz w:val="24"/>
                <w:szCs w:val="24"/>
              </w:rPr>
            </w:pPr>
          </w:p>
        </w:tc>
        <w:tc>
          <w:tcPr>
            <w:tcW w:w="784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970869414"/>
              <w15:repeatingSection/>
            </w:sdt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1211531560"/>
                  <w:placeholder>
                    <w:docPart w:val="C42973F07AB94395A2D0853122F7351A"/>
                  </w:placeholder>
                  <w15:repeatingSectionItem/>
                </w:sdtPr>
                <w:sdtContent>
                  <w:p w14:paraId="5213BB7E" w14:textId="77777777" w:rsidR="00BA56D5" w:rsidRPr="00F67204" w:rsidRDefault="00BA56D5">
                    <w:pPr>
                      <w:pStyle w:val="Heading2"/>
                    </w:pPr>
                  </w:p>
                  <w:p w14:paraId="5A0CC07E" w14:textId="77777777" w:rsidR="00BA56D5" w:rsidRPr="00F67204" w:rsidRDefault="00BA56D5">
                    <w:pPr>
                      <w:pStyle w:val="ResumeText"/>
                    </w:pPr>
                  </w:p>
                  <w:p w14:paraId="364174F2" w14:textId="77777777" w:rsidR="00BA56D5" w:rsidRPr="00F67204" w:rsidRDefault="00F67204">
                    <w:pPr>
                      <w:pStyle w:val="ResumeText"/>
                    </w:pPr>
                    <w:r w:rsidRPr="00F67204">
                      <w:t>Aspiring AI Engineer with a strong focus on building intelligent systems, including self-learning agents, 2D-to-3D conversion models, and lightweight LLMs. Skilled in Python, PyTorch, and rapid prototyping, with a passion for AI research and real-world applications. Seeking opportunities to contribute to innovative AI projects and grow as a professional in the AI domain.</w:t>
                    </w:r>
                  </w:p>
                  <w:p w14:paraId="08303339" w14:textId="77777777" w:rsidR="00BA56D5" w:rsidRPr="00F67204" w:rsidRDefault="00000000" w:rsidP="00F67204">
                    <w:pPr>
                      <w:pStyle w:val="ResumeText"/>
                    </w:pPr>
                  </w:p>
                </w:sdtContent>
              </w:sdt>
            </w:sdtContent>
          </w:sdt>
        </w:tc>
      </w:tr>
      <w:tr w:rsidR="00BA56D5" w14:paraId="789837D9" w14:textId="77777777" w:rsidTr="00A50AAC">
        <w:tc>
          <w:tcPr>
            <w:tcW w:w="179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26E66B9F" w14:textId="77777777" w:rsidR="00BA56D5" w:rsidRPr="00A50AAC" w:rsidRDefault="005C270D" w:rsidP="00A50AAC">
            <w:pPr>
              <w:pStyle w:val="Heading1"/>
              <w:jc w:val="left"/>
              <w:rPr>
                <w:b/>
                <w:bCs/>
                <w:sz w:val="24"/>
                <w:szCs w:val="24"/>
              </w:rPr>
            </w:pPr>
            <w:r w:rsidRPr="00A50AAC">
              <w:rPr>
                <w:b/>
                <w:bCs/>
                <w:sz w:val="24"/>
                <w:szCs w:val="24"/>
              </w:rPr>
              <w:t>Professional Achievements</w:t>
            </w:r>
          </w:p>
        </w:tc>
        <w:tc>
          <w:tcPr>
            <w:tcW w:w="47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0BB8508" w14:textId="77777777" w:rsidR="00BA56D5" w:rsidRPr="005C270D" w:rsidRDefault="00BA56D5">
            <w:pPr>
              <w:rPr>
                <w:sz w:val="24"/>
                <w:szCs w:val="24"/>
              </w:rPr>
            </w:pPr>
          </w:p>
        </w:tc>
        <w:tc>
          <w:tcPr>
            <w:tcW w:w="784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id w:val="-1116827610"/>
              <w15:repeatingSection/>
            </w:sdtPr>
            <w:sdtContent>
              <w:sdt>
                <w:sdtPr>
                  <w:id w:val="-2006429974"/>
                  <w:placeholder>
                    <w:docPart w:val="5512A23D2AEB4698ABA8203EFCEDF9B5"/>
                  </w:placeholder>
                  <w15:repeatingSectionItem/>
                </w:sdtPr>
                <w:sdtContent>
                  <w:p w14:paraId="64EB6EAD" w14:textId="77777777" w:rsidR="005C270D" w:rsidRPr="005C270D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  <w:rPr>
                        <w:lang w:val="en-IN"/>
                      </w:rPr>
                    </w:pPr>
                    <w:r w:rsidRPr="005C270D">
                      <w:rPr>
                        <w:lang w:val="en-IN"/>
                      </w:rPr>
                      <w:t xml:space="preserve">Developed and </w:t>
                    </w:r>
                    <w:r w:rsidRPr="003E747C">
                      <w:rPr>
                        <w:b/>
                        <w:bCs/>
                        <w:lang w:val="en-IN"/>
                      </w:rPr>
                      <w:t>trained AI models</w:t>
                    </w:r>
                    <w:r w:rsidRPr="005C270D">
                      <w:rPr>
                        <w:lang w:val="en-IN"/>
                      </w:rPr>
                      <w:t xml:space="preserve">, including machine learning (ML) pipelines and lightweight large language models (LLMs). </w:t>
                    </w:r>
                  </w:p>
                  <w:p w14:paraId="3701DCE8" w14:textId="77777777" w:rsidR="005C270D" w:rsidRPr="005C270D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  <w:rPr>
                        <w:lang w:val="en-IN"/>
                      </w:rPr>
                    </w:pPr>
                    <w:r w:rsidRPr="005C270D">
                      <w:rPr>
                        <w:b/>
                        <w:bCs/>
                        <w:lang w:val="en-IN"/>
                      </w:rPr>
                      <w:t>Fine-tuned LLMs</w:t>
                    </w:r>
                    <w:r w:rsidRPr="005C270D">
                      <w:rPr>
                        <w:lang w:val="en-IN"/>
                      </w:rPr>
                      <w:t xml:space="preserve"> and implemented </w:t>
                    </w:r>
                    <w:r w:rsidRPr="005C270D">
                      <w:rPr>
                        <w:b/>
                        <w:bCs/>
                        <w:lang w:val="en-IN"/>
                      </w:rPr>
                      <w:t>Retrieval-Augmented Generation</w:t>
                    </w:r>
                    <w:r w:rsidRPr="005C270D">
                      <w:rPr>
                        <w:lang w:val="en-IN"/>
                      </w:rPr>
                      <w:t xml:space="preserve"> (RAG) techniques for AI agents and automation systems. </w:t>
                    </w:r>
                  </w:p>
                  <w:p w14:paraId="5D8485FF" w14:textId="77777777" w:rsidR="005C270D" w:rsidRPr="005C270D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  <w:rPr>
                        <w:lang w:val="en-IN"/>
                      </w:rPr>
                    </w:pPr>
                    <w:r w:rsidRPr="005C270D">
                      <w:rPr>
                        <w:lang w:val="en-IN"/>
                      </w:rPr>
                      <w:t xml:space="preserve">Designed and </w:t>
                    </w:r>
                    <w:r w:rsidRPr="005C270D">
                      <w:rPr>
                        <w:b/>
                        <w:bCs/>
                        <w:lang w:val="en-IN"/>
                      </w:rPr>
                      <w:t>deployed AI agents</w:t>
                    </w:r>
                    <w:r w:rsidRPr="005C270D">
                      <w:rPr>
                        <w:lang w:val="en-IN"/>
                      </w:rPr>
                      <w:t xml:space="preserve"> for simulations, </w:t>
                    </w:r>
                    <w:r w:rsidRPr="005C270D">
                      <w:rPr>
                        <w:b/>
                        <w:bCs/>
                        <w:lang w:val="en-IN"/>
                      </w:rPr>
                      <w:t>task automation</w:t>
                    </w:r>
                    <w:r w:rsidRPr="005C270D">
                      <w:rPr>
                        <w:lang w:val="en-IN"/>
                      </w:rPr>
                      <w:t xml:space="preserve">, and problem-solving applications. </w:t>
                    </w:r>
                  </w:p>
                  <w:p w14:paraId="4015800C" w14:textId="77777777" w:rsidR="005C270D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  <w:rPr>
                        <w:b/>
                        <w:bCs/>
                        <w:lang w:val="en-IN"/>
                      </w:rPr>
                    </w:pPr>
                    <w:r w:rsidRPr="005C270D">
                      <w:rPr>
                        <w:lang w:val="en-IN"/>
                      </w:rPr>
                      <w:t xml:space="preserve">Participated in 4 hackathons; secured </w:t>
                    </w:r>
                    <w:r w:rsidRPr="005C270D">
                      <w:rPr>
                        <w:b/>
                        <w:bCs/>
                        <w:lang w:val="en-IN"/>
                      </w:rPr>
                      <w:t>1st place in a national</w:t>
                    </w:r>
                  </w:p>
                  <w:p w14:paraId="13DE223B" w14:textId="77777777" w:rsidR="005C270D" w:rsidRPr="005C270D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  <w:rPr>
                        <w:lang w:val="en-IN"/>
                      </w:rPr>
                    </w:pPr>
                    <w:r w:rsidRPr="005C270D">
                      <w:rPr>
                        <w:b/>
                        <w:bCs/>
                        <w:lang w:val="en-IN"/>
                      </w:rPr>
                      <w:t>level hackathon</w:t>
                    </w:r>
                    <w:r w:rsidRPr="005C270D">
                      <w:rPr>
                        <w:lang w:val="en-IN"/>
                      </w:rPr>
                      <w:t xml:space="preserve"> at Prathyush</w:t>
                    </w:r>
                    <w:r w:rsidR="003E747C">
                      <w:rPr>
                        <w:lang w:val="en-IN"/>
                      </w:rPr>
                      <w:t>a</w:t>
                    </w:r>
                    <w:r w:rsidRPr="005C270D">
                      <w:rPr>
                        <w:lang w:val="en-IN"/>
                      </w:rPr>
                      <w:t xml:space="preserve"> Engineering. </w:t>
                    </w:r>
                  </w:p>
                  <w:p w14:paraId="4BD3EB0E" w14:textId="77777777" w:rsidR="005C270D" w:rsidRPr="005C270D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  <w:rPr>
                        <w:lang w:val="en-IN"/>
                      </w:rPr>
                    </w:pPr>
                    <w:r w:rsidRPr="005C270D">
                      <w:rPr>
                        <w:lang w:val="en-IN"/>
                      </w:rPr>
                      <w:t xml:space="preserve">Completed professional </w:t>
                    </w:r>
                    <w:r w:rsidRPr="005C270D">
                      <w:rPr>
                        <w:b/>
                        <w:bCs/>
                        <w:lang w:val="en-IN"/>
                      </w:rPr>
                      <w:t>AI and ML courses</w:t>
                    </w:r>
                    <w:r w:rsidRPr="005C270D">
                      <w:rPr>
                        <w:lang w:val="en-IN"/>
                      </w:rPr>
                      <w:t xml:space="preserve"> on Simplilearn. </w:t>
                    </w:r>
                  </w:p>
                  <w:p w14:paraId="1BED45B7" w14:textId="77777777" w:rsidR="00BA56D5" w:rsidRDefault="005C270D" w:rsidP="005C270D">
                    <w:pPr>
                      <w:pStyle w:val="ResumeText"/>
                      <w:numPr>
                        <w:ilvl w:val="0"/>
                        <w:numId w:val="8"/>
                      </w:numPr>
                    </w:pPr>
                    <w:r w:rsidRPr="005C270D">
                      <w:rPr>
                        <w:lang w:val="en-IN"/>
                      </w:rPr>
                      <w:t xml:space="preserve">Attended multiple </w:t>
                    </w:r>
                    <w:r w:rsidRPr="005C270D">
                      <w:rPr>
                        <w:b/>
                        <w:bCs/>
                        <w:lang w:val="en-IN"/>
                      </w:rPr>
                      <w:t>AI webinars</w:t>
                    </w:r>
                    <w:r w:rsidRPr="005C270D">
                      <w:rPr>
                        <w:lang w:val="en-IN"/>
                      </w:rPr>
                      <w:t>, including sessions by GUVI and other industry platforms, to enhance domain knowledge.</w:t>
                    </w:r>
                  </w:p>
                </w:sdtContent>
              </w:sdt>
            </w:sdtContent>
          </w:sdt>
        </w:tc>
      </w:tr>
      <w:tr w:rsidR="005C270D" w14:paraId="1FC12A74" w14:textId="77777777" w:rsidTr="00A50AAC">
        <w:tc>
          <w:tcPr>
            <w:tcW w:w="179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02A36CC8" w14:textId="77777777" w:rsidR="005C270D" w:rsidRPr="00A50AAC" w:rsidRDefault="005C270D" w:rsidP="00A50AAC">
            <w:pPr>
              <w:pStyle w:val="Heading1"/>
              <w:jc w:val="left"/>
              <w:rPr>
                <w:b/>
                <w:bCs/>
                <w:sz w:val="24"/>
                <w:szCs w:val="24"/>
              </w:rPr>
            </w:pPr>
            <w:r w:rsidRPr="00A50AAC">
              <w:rPr>
                <w:b/>
                <w:bCs/>
                <w:sz w:val="24"/>
                <w:szCs w:val="24"/>
              </w:rPr>
              <w:t>Skills</w:t>
            </w:r>
          </w:p>
        </w:tc>
        <w:tc>
          <w:tcPr>
            <w:tcW w:w="47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5290EC54" w14:textId="77777777" w:rsidR="005C270D" w:rsidRPr="005C270D" w:rsidRDefault="005C270D" w:rsidP="005C270D">
            <w:pPr>
              <w:rPr>
                <w:sz w:val="24"/>
                <w:szCs w:val="24"/>
              </w:rPr>
            </w:pPr>
          </w:p>
        </w:tc>
        <w:tc>
          <w:tcPr>
            <w:tcW w:w="784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302434271"/>
              <w15:repeatingSection/>
            </w:sdtPr>
            <w:sdtEndPr>
              <w:rPr>
                <w:rFonts w:asciiTheme="majorHAnsi" w:eastAsiaTheme="majorEastAsia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830493898"/>
                  <w:placeholder>
                    <w:docPart w:val="EC65D11C3B684CD5833016A5C07084DE"/>
                  </w:placeholder>
                  <w15:repeatingSectionItem/>
                </w:sdtPr>
                <w:sdtEndPr>
                  <w:rPr>
                    <w:rFonts w:asciiTheme="majorHAnsi" w:eastAsiaTheme="majorEastAsia" w:hAnsiTheme="majorHAnsi" w:cstheme="majorBidi"/>
                    <w:b/>
                    <w:bCs/>
                    <w:caps/>
                    <w:color w:val="404040" w:themeColor="text1" w:themeTint="BF"/>
                    <w14:ligatures w14:val="standardContextual"/>
                  </w:rPr>
                </w:sdtEndPr>
                <w:sdtContent>
                  <w:p w14:paraId="1CC72AC9" w14:textId="77777777" w:rsidR="005C270D" w:rsidRDefault="005C270D" w:rsidP="005C270D">
                    <w:pPr>
                      <w:pStyle w:val="Heading2"/>
                    </w:pPr>
                    <w:r w:rsidRPr="005C270D"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>Programming Languages: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Python, Java (basic), C (basic), C++ (basic), HTML, CSS, JavaScript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br/>
                    </w:r>
                    <w:r w:rsidRPr="005C270D"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>AI / ML Frameworks &amp; Libraries: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TensorFlow, PyTorch, NumPy, Pandas, Matplotlib, Seaborn, PyChem, AI-LLM tools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br/>
                    </w:r>
                    <w:r w:rsidRPr="005C270D"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>AI Development &amp; Tools: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Prompt engineering, VS Code, Vibecode, OpenCode Zen, Antigravity IDE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br/>
                    </w:r>
                    <w:r w:rsidRPr="005C270D">
                      <w:rPr>
                        <w:rFonts w:asciiTheme="minorHAnsi" w:eastAsiaTheme="minorEastAsia" w:hAnsiTheme="minorHAnsi" w:cstheme="minorBidi"/>
                        <w:caps w:val="0"/>
                        <w:color w:val="595959" w:themeColor="text1" w:themeTint="A6"/>
                        <w14:ligatures w14:val="none"/>
                      </w:rPr>
                      <w:t>Other / APIs: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 xml:space="preserve"> REST APIs, AI-assisted coding workflows, </w:t>
                    </w:r>
                    <w:r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deployment,</w:t>
                    </w:r>
                    <w:r w:rsidRPr="005C270D">
                      <w:rPr>
                        <w:rFonts w:asciiTheme="minorHAnsi" w:eastAsiaTheme="minorEastAsia" w:hAnsiTheme="minorHAnsi" w:cstheme="minorBidi"/>
                        <w:b w:val="0"/>
                        <w:bCs w:val="0"/>
                        <w:caps w:val="0"/>
                        <w:color w:val="595959" w:themeColor="text1" w:themeTint="A6"/>
                        <w14:ligatures w14:val="none"/>
                      </w:rPr>
                      <w:t>automation development</w:t>
                    </w:r>
                  </w:p>
                </w:sdtContent>
              </w:sdt>
            </w:sdtContent>
          </w:sdt>
        </w:tc>
      </w:tr>
      <w:tr w:rsidR="006137F8" w14:paraId="65D6C5FB" w14:textId="77777777" w:rsidTr="00A50AAC">
        <w:tc>
          <w:tcPr>
            <w:tcW w:w="179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508657EA" w14:textId="77777777" w:rsidR="006137F8" w:rsidRPr="00A50AAC" w:rsidRDefault="006137F8" w:rsidP="00A50AAC">
            <w:pPr>
              <w:pStyle w:val="Heading1"/>
              <w:jc w:val="left"/>
              <w:rPr>
                <w:b/>
                <w:bCs/>
                <w:sz w:val="24"/>
                <w:szCs w:val="24"/>
              </w:rPr>
            </w:pPr>
            <w:r w:rsidRPr="00A50AAC">
              <w:rPr>
                <w:b/>
                <w:bCs/>
                <w:sz w:val="24"/>
                <w:szCs w:val="24"/>
              </w:rPr>
              <w:lastRenderedPageBreak/>
              <w:t>Experience</w:t>
            </w:r>
          </w:p>
        </w:tc>
        <w:tc>
          <w:tcPr>
            <w:tcW w:w="47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4CE7998D" w14:textId="77777777" w:rsidR="006137F8" w:rsidRDefault="006137F8" w:rsidP="006137F8"/>
        </w:tc>
        <w:tc>
          <w:tcPr>
            <w:tcW w:w="784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sdt>
            <w:sdtP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  <w:id w:val="-691765356"/>
              <w15:repeatingSection/>
            </w:sdtPr>
            <w:sdtEndPr>
              <w:rPr>
                <w:rFonts w:asciiTheme="majorHAnsi" w:eastAsiaTheme="majorEastAsia" w:hAnsiTheme="majorHAnsi" w:cstheme="majorBidi"/>
                <w:b/>
                <w:bCs/>
                <w:caps/>
                <w:color w:val="404040" w:themeColor="text1" w:themeTint="BF"/>
                <w14:ligatures w14:val="standardContextual"/>
              </w:rPr>
            </w:sdtEndPr>
            <w:sdtContent>
              <w:sdt>
                <w:sdtPr>
                  <w:rPr>
                    <w:rFonts w:asciiTheme="minorHAnsi" w:eastAsiaTheme="minorEastAsia" w:hAnsiTheme="minorHAnsi" w:cstheme="minorBidi"/>
                    <w:b w:val="0"/>
                    <w:bCs w:val="0"/>
                    <w:caps w:val="0"/>
                    <w:color w:val="595959" w:themeColor="text1" w:themeTint="A6"/>
                    <w14:ligatures w14:val="none"/>
                  </w:rPr>
                  <w:id w:val="-1126388115"/>
                  <w:placeholder>
                    <w:docPart w:val="BFCE5AB3707749B694F54552F97A7CB4"/>
                  </w:placeholder>
                  <w15:repeatingSectionItem/>
                </w:sdtPr>
                <w:sdtEndPr>
                  <w:rPr>
                    <w:rFonts w:asciiTheme="majorHAnsi" w:eastAsiaTheme="majorEastAsia" w:hAnsiTheme="majorHAnsi" w:cstheme="majorBidi"/>
                    <w:b/>
                    <w:bCs/>
                    <w:caps/>
                    <w:color w:val="404040" w:themeColor="text1" w:themeTint="BF"/>
                    <w14:ligatures w14:val="standardContextual"/>
                  </w:rPr>
                </w:sdtEndPr>
                <w:sdtContent>
                  <w:p w14:paraId="6BFAA57D" w14:textId="77777777" w:rsidR="006137F8" w:rsidRPr="006137F8" w:rsidRDefault="006137F8" w:rsidP="006137F8">
                    <w:pPr>
                      <w:pStyle w:val="Heading2"/>
                      <w:rPr>
                        <w:lang w:val="en-IN"/>
                      </w:rPr>
                    </w:pPr>
                    <w:r w:rsidRPr="006137F8">
                      <w:rPr>
                        <w:lang w:val="en-IN"/>
                      </w:rPr>
                      <w:t>AI &amp; Hackathon Projects | Team-Based Hackathons</w:t>
                    </w:r>
                  </w:p>
                  <w:p w14:paraId="09ABA280" w14:textId="77777777" w:rsidR="006137F8" w:rsidRPr="006137F8" w:rsidRDefault="006137F8" w:rsidP="006137F8">
                    <w:pPr>
                      <w:pStyle w:val="Heading2"/>
                      <w:numPr>
                        <w:ilvl w:val="0"/>
                        <w:numId w:val="9"/>
                      </w:numPr>
                      <w:rPr>
                        <w:b w:val="0"/>
                        <w:bCs w:val="0"/>
                        <w:lang w:val="en-IN"/>
                      </w:rPr>
                    </w:pPr>
                    <w:r w:rsidRPr="006137F8">
                      <w:rPr>
                        <w:b w:val="0"/>
                        <w:bCs w:val="0"/>
                        <w:lang w:val="en-IN"/>
                      </w:rPr>
                      <w:t xml:space="preserve">Collaborated in teams during 4 hackathons, developing AI models, ML pipelines, and AI agents. </w:t>
                    </w:r>
                  </w:p>
                  <w:p w14:paraId="1885C62B" w14:textId="77777777" w:rsidR="006137F8" w:rsidRPr="006137F8" w:rsidRDefault="006137F8" w:rsidP="006137F8">
                    <w:pPr>
                      <w:pStyle w:val="Heading2"/>
                      <w:numPr>
                        <w:ilvl w:val="0"/>
                        <w:numId w:val="9"/>
                      </w:numPr>
                      <w:rPr>
                        <w:b w:val="0"/>
                        <w:bCs w:val="0"/>
                        <w:lang w:val="en-IN"/>
                      </w:rPr>
                    </w:pPr>
                    <w:r w:rsidRPr="006137F8">
                      <w:rPr>
                        <w:b w:val="0"/>
                        <w:bCs w:val="0"/>
                        <w:lang w:val="en-IN"/>
                      </w:rPr>
                      <w:t xml:space="preserve">Fine-tuned lightweight LLMs and implemented RAG (Retrieval-Augmented Generation) for specific tasks. </w:t>
                    </w:r>
                  </w:p>
                  <w:p w14:paraId="5F1025E7" w14:textId="77777777" w:rsidR="006137F8" w:rsidRPr="006137F8" w:rsidRDefault="006137F8" w:rsidP="006137F8">
                    <w:pPr>
                      <w:pStyle w:val="Heading2"/>
                      <w:numPr>
                        <w:ilvl w:val="0"/>
                        <w:numId w:val="9"/>
                      </w:numPr>
                      <w:rPr>
                        <w:b w:val="0"/>
                        <w:bCs w:val="0"/>
                        <w:lang w:val="en-IN"/>
                      </w:rPr>
                    </w:pPr>
                    <w:r w:rsidRPr="006137F8">
                      <w:rPr>
                        <w:b w:val="0"/>
                        <w:bCs w:val="0"/>
                        <w:lang w:val="en-IN"/>
                      </w:rPr>
                      <w:t xml:space="preserve">Developed APIs and automation systems for AI solutions, integrating AI workflows efficiently. </w:t>
                    </w:r>
                  </w:p>
                  <w:p w14:paraId="098AF74C" w14:textId="77777777" w:rsidR="006137F8" w:rsidRPr="006137F8" w:rsidRDefault="006137F8" w:rsidP="006137F8">
                    <w:pPr>
                      <w:pStyle w:val="Heading2"/>
                      <w:numPr>
                        <w:ilvl w:val="0"/>
                        <w:numId w:val="9"/>
                      </w:numPr>
                      <w:rPr>
                        <w:b w:val="0"/>
                        <w:bCs w:val="0"/>
                        <w:lang w:val="en-IN"/>
                      </w:rPr>
                    </w:pPr>
                    <w:r w:rsidRPr="006137F8">
                      <w:rPr>
                        <w:b w:val="0"/>
                        <w:bCs w:val="0"/>
                        <w:lang w:val="en-IN"/>
                      </w:rPr>
                      <w:t xml:space="preserve">Deployed AI models on Render and Vercel for live API-based usage. </w:t>
                    </w:r>
                  </w:p>
                  <w:p w14:paraId="333DD30F" w14:textId="77777777" w:rsidR="006137F8" w:rsidRPr="006137F8" w:rsidRDefault="006137F8" w:rsidP="006137F8">
                    <w:pPr>
                      <w:pStyle w:val="Heading2"/>
                      <w:numPr>
                        <w:ilvl w:val="0"/>
                        <w:numId w:val="9"/>
                      </w:numPr>
                      <w:rPr>
                        <w:b w:val="0"/>
                        <w:bCs w:val="0"/>
                        <w:lang w:val="en-IN"/>
                      </w:rPr>
                    </w:pPr>
                    <w:r w:rsidRPr="006137F8">
                      <w:rPr>
                        <w:b w:val="0"/>
                        <w:bCs w:val="0"/>
                        <w:lang w:val="en-IN"/>
                      </w:rPr>
                      <w:t>Applied prompt engineering and AI-assisted coding tools (Vibecode, VS Code, Antigravity IDE) to accelerate development and improve efficiency.</w:t>
                    </w:r>
                  </w:p>
                </w:sdtContent>
              </w:sdt>
            </w:sdtContent>
          </w:sdt>
        </w:tc>
      </w:tr>
      <w:tr w:rsidR="00A50AAC" w14:paraId="7435B54D" w14:textId="77777777" w:rsidTr="00A50AAC">
        <w:tc>
          <w:tcPr>
            <w:tcW w:w="1798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B761EB9" w14:textId="77777777" w:rsidR="00A50AAC" w:rsidRPr="00A50AAC" w:rsidRDefault="00A50AAC" w:rsidP="00A50AAC">
            <w:pPr>
              <w:pStyle w:val="Heading1"/>
              <w:jc w:val="left"/>
              <w:rPr>
                <w:b/>
                <w:bCs/>
                <w:sz w:val="24"/>
                <w:szCs w:val="24"/>
              </w:rPr>
            </w:pPr>
            <w:r w:rsidRPr="00A50AAC">
              <w:rPr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470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7D8598AA" w14:textId="77777777" w:rsidR="00A50AAC" w:rsidRDefault="00A50AAC" w:rsidP="00A50AAC"/>
        </w:tc>
        <w:tc>
          <w:tcPr>
            <w:tcW w:w="7842" w:type="dxa"/>
            <w:tcBorders>
              <w:top w:val="single" w:sz="4" w:space="0" w:color="418AB3" w:themeColor="accent1"/>
              <w:bottom w:val="single" w:sz="4" w:space="0" w:color="418AB3" w:themeColor="accent1"/>
            </w:tcBorders>
          </w:tcPr>
          <w:p w14:paraId="093E9C89" w14:textId="77777777" w:rsidR="00A50AAC" w:rsidRDefault="00A50AAC" w:rsidP="00A50AAC">
            <w:pPr>
              <w:pStyle w:val="Heading2"/>
            </w:pPr>
            <w:r w:rsidRPr="006137F8">
              <w:t>B.E. in Computer Science and Engineering (Artificial Intelligence &amp; Machine Learning)</w:t>
            </w:r>
            <w:r w:rsidRPr="006137F8">
              <w:br/>
              <w:t>Jaya Engineering College, affiliated to Anna University</w:t>
            </w:r>
            <w:r w:rsidRPr="006137F8">
              <w:br/>
              <w:t>Duration: 2024 – 2028</w:t>
            </w:r>
            <w:r w:rsidRPr="006137F8">
              <w:br/>
              <w:t>CGPA: 8.3 / 10</w:t>
            </w:r>
            <w:r w:rsidRPr="006137F8">
              <w:br/>
              <w:t>Relevant Courses / Skills: Artificial Intelligence, Machine Learning, Data Structures, Algorithms, Deep Learning</w:t>
            </w:r>
          </w:p>
          <w:p w14:paraId="4207E11A" w14:textId="77777777" w:rsidR="00A50AAC" w:rsidRPr="006137F8" w:rsidRDefault="00A50AAC" w:rsidP="00A50AAC"/>
          <w:p w14:paraId="4353782A" w14:textId="77777777" w:rsidR="00A50AAC" w:rsidRDefault="00A50AAC" w:rsidP="00A50AAC">
            <w:pPr>
              <w:pStyle w:val="Heading2"/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color w:val="595959" w:themeColor="text1" w:themeTint="A6"/>
                <w14:ligatures w14:val="none"/>
              </w:rPr>
            </w:pPr>
          </w:p>
        </w:tc>
      </w:tr>
    </w:tbl>
    <w:p w14:paraId="4B794734" w14:textId="77777777" w:rsidR="00BA56D5" w:rsidRDefault="00BA56D5"/>
    <w:p w14:paraId="06AD7607" w14:textId="77777777" w:rsidR="000A6F38" w:rsidRPr="000A6F38" w:rsidRDefault="000A6F38" w:rsidP="000A6F38">
      <w:pPr>
        <w:tabs>
          <w:tab w:val="left" w:pos="8772"/>
        </w:tabs>
      </w:pPr>
    </w:p>
    <w:sectPr w:rsidR="000A6F38" w:rsidRPr="000A6F38">
      <w:footerReference w:type="default" r:id="rId10"/>
      <w:pgSz w:w="12240" w:h="15840" w:code="1"/>
      <w:pgMar w:top="1080" w:right="1080" w:bottom="1080" w:left="108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20839" w14:textId="77777777" w:rsidR="00DF2D45" w:rsidRDefault="00DF2D45">
      <w:pPr>
        <w:spacing w:before="0" w:after="0" w:line="240" w:lineRule="auto"/>
      </w:pPr>
      <w:r>
        <w:separator/>
      </w:r>
    </w:p>
  </w:endnote>
  <w:endnote w:type="continuationSeparator" w:id="0">
    <w:p w14:paraId="317EB017" w14:textId="77777777" w:rsidR="00DF2D45" w:rsidRDefault="00DF2D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PlainTable4"/>
      <w:tblW w:w="0" w:type="auto"/>
      <w:tblLook w:val="04A0" w:firstRow="1" w:lastRow="0" w:firstColumn="1" w:lastColumn="0" w:noHBand="0" w:noVBand="1"/>
      <w:tblDescription w:val="Footer table"/>
    </w:tblPr>
    <w:tblGrid>
      <w:gridCol w:w="5032"/>
      <w:gridCol w:w="5048"/>
    </w:tblGrid>
    <w:tr w:rsidR="00BA56D5" w14:paraId="24FD51C4" w14:textId="77777777" w:rsidTr="000766D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5148" w:type="dxa"/>
        </w:tcPr>
        <w:p w14:paraId="5128F223" w14:textId="77777777" w:rsidR="00BA56D5" w:rsidRDefault="008F7017">
          <w:pPr>
            <w:pStyle w:val="Footer"/>
          </w:pPr>
          <w:r>
            <w:t xml:space="preserve">Page |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  <w:sdt>
        <w:sdtPr>
          <w:alias w:val="Your Name"/>
          <w:tag w:val=""/>
          <w:id w:val="-1352728942"/>
          <w:placeholder>
            <w:docPart w:val="59944FF861884A0EAE2387D334EE372C"/>
          </w:placeholder>
          <w:showingPlcHd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148" w:type="dxa"/>
            </w:tcPr>
            <w:p w14:paraId="2ADE15F6" w14:textId="7AC96A7F" w:rsidR="00BA56D5" w:rsidRDefault="002123E7">
              <w:pPr>
                <w:pStyle w:val="Footer"/>
                <w:jc w:val="right"/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pPr>
              <w:r>
                <w:t>You might want to include your GPA here and a brief summary of relevant coursework, awards, and honors.</w:t>
              </w:r>
            </w:p>
          </w:tc>
        </w:sdtContent>
      </w:sdt>
    </w:tr>
  </w:tbl>
  <w:p w14:paraId="2536860D" w14:textId="77777777" w:rsidR="00BA56D5" w:rsidRDefault="00BA56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F7316" w14:textId="77777777" w:rsidR="00DF2D45" w:rsidRDefault="00DF2D45">
      <w:pPr>
        <w:spacing w:before="0" w:after="0" w:line="240" w:lineRule="auto"/>
      </w:pPr>
      <w:r>
        <w:separator/>
      </w:r>
    </w:p>
  </w:footnote>
  <w:footnote w:type="continuationSeparator" w:id="0">
    <w:p w14:paraId="66256FF2" w14:textId="77777777" w:rsidR="00DF2D45" w:rsidRDefault="00DF2D45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0C77"/>
    <w:multiLevelType w:val="hybridMultilevel"/>
    <w:tmpl w:val="C2224C7A"/>
    <w:lvl w:ilvl="0" w:tplc="1292E5B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10F15"/>
    <w:multiLevelType w:val="hybridMultilevel"/>
    <w:tmpl w:val="958819B6"/>
    <w:lvl w:ilvl="0" w:tplc="1292E5B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85EDE"/>
    <w:multiLevelType w:val="multilevel"/>
    <w:tmpl w:val="770E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4EF4"/>
    <w:multiLevelType w:val="hybridMultilevel"/>
    <w:tmpl w:val="73527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8D312A"/>
    <w:multiLevelType w:val="hybridMultilevel"/>
    <w:tmpl w:val="EFDC556C"/>
    <w:lvl w:ilvl="0" w:tplc="1292E5B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354FE8"/>
    <w:multiLevelType w:val="hybridMultilevel"/>
    <w:tmpl w:val="907424D8"/>
    <w:lvl w:ilvl="0" w:tplc="1292E5B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C045B"/>
    <w:multiLevelType w:val="hybridMultilevel"/>
    <w:tmpl w:val="857A1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E62DDB"/>
    <w:multiLevelType w:val="hybridMultilevel"/>
    <w:tmpl w:val="C986BFC4"/>
    <w:lvl w:ilvl="0" w:tplc="1292E5B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AA6D77"/>
    <w:multiLevelType w:val="hybridMultilevel"/>
    <w:tmpl w:val="5B6A52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898549">
    <w:abstractNumId w:val="8"/>
  </w:num>
  <w:num w:numId="2" w16cid:durableId="487325722">
    <w:abstractNumId w:val="4"/>
  </w:num>
  <w:num w:numId="3" w16cid:durableId="1271477734">
    <w:abstractNumId w:val="7"/>
  </w:num>
  <w:num w:numId="4" w16cid:durableId="1861891245">
    <w:abstractNumId w:val="1"/>
  </w:num>
  <w:num w:numId="5" w16cid:durableId="1665889464">
    <w:abstractNumId w:val="0"/>
  </w:num>
  <w:num w:numId="6" w16cid:durableId="931738782">
    <w:abstractNumId w:val="5"/>
  </w:num>
  <w:num w:numId="7" w16cid:durableId="209810139">
    <w:abstractNumId w:val="3"/>
  </w:num>
  <w:num w:numId="8" w16cid:durableId="595797139">
    <w:abstractNumId w:val="6"/>
  </w:num>
  <w:num w:numId="9" w16cid:durableId="173737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C6"/>
    <w:rsid w:val="00031767"/>
    <w:rsid w:val="00035708"/>
    <w:rsid w:val="00044F84"/>
    <w:rsid w:val="00050149"/>
    <w:rsid w:val="0005106E"/>
    <w:rsid w:val="000766D2"/>
    <w:rsid w:val="00080854"/>
    <w:rsid w:val="00084A55"/>
    <w:rsid w:val="000A6F38"/>
    <w:rsid w:val="000E154E"/>
    <w:rsid w:val="001B1478"/>
    <w:rsid w:val="001B65C6"/>
    <w:rsid w:val="002123E7"/>
    <w:rsid w:val="00251A5A"/>
    <w:rsid w:val="00260527"/>
    <w:rsid w:val="002A7A5D"/>
    <w:rsid w:val="002B75D6"/>
    <w:rsid w:val="002C54FD"/>
    <w:rsid w:val="002F49D8"/>
    <w:rsid w:val="003E747C"/>
    <w:rsid w:val="004C26F2"/>
    <w:rsid w:val="004C2A78"/>
    <w:rsid w:val="004E0CEC"/>
    <w:rsid w:val="00573FBD"/>
    <w:rsid w:val="005C270D"/>
    <w:rsid w:val="006137F8"/>
    <w:rsid w:val="00662CCB"/>
    <w:rsid w:val="00674318"/>
    <w:rsid w:val="006812AA"/>
    <w:rsid w:val="006C19AC"/>
    <w:rsid w:val="006F0F86"/>
    <w:rsid w:val="00715F20"/>
    <w:rsid w:val="007764D6"/>
    <w:rsid w:val="00823EF7"/>
    <w:rsid w:val="00872875"/>
    <w:rsid w:val="008F7017"/>
    <w:rsid w:val="009338B1"/>
    <w:rsid w:val="00941E85"/>
    <w:rsid w:val="00977D84"/>
    <w:rsid w:val="00991E62"/>
    <w:rsid w:val="009A6672"/>
    <w:rsid w:val="009C0E36"/>
    <w:rsid w:val="009D0428"/>
    <w:rsid w:val="00A50AAC"/>
    <w:rsid w:val="00AC6302"/>
    <w:rsid w:val="00AD6D15"/>
    <w:rsid w:val="00B35A7B"/>
    <w:rsid w:val="00B66376"/>
    <w:rsid w:val="00B6642F"/>
    <w:rsid w:val="00B81571"/>
    <w:rsid w:val="00BA56D5"/>
    <w:rsid w:val="00BE0F65"/>
    <w:rsid w:val="00C14551"/>
    <w:rsid w:val="00C760CE"/>
    <w:rsid w:val="00C844AF"/>
    <w:rsid w:val="00DA0593"/>
    <w:rsid w:val="00DB34E1"/>
    <w:rsid w:val="00DC37C2"/>
    <w:rsid w:val="00DD6BB1"/>
    <w:rsid w:val="00DF2D45"/>
    <w:rsid w:val="00EA4E47"/>
    <w:rsid w:val="00EC61A8"/>
    <w:rsid w:val="00EE7041"/>
    <w:rsid w:val="00F40FFC"/>
    <w:rsid w:val="00F52B02"/>
    <w:rsid w:val="00F67204"/>
    <w:rsid w:val="00FD3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CAD5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lang w:val="en-US" w:eastAsia="ja-JP" w:bidi="ar-SA"/>
      </w:rPr>
    </w:rPrDefault>
    <w:pPrDefault>
      <w:pPr>
        <w:spacing w:before="40"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/>
    <w:lsdException w:name="heading 4" w:semiHidden="1" w:uiPriority="18" w:unhideWhenUsed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6D2"/>
    <w:rPr>
      <w:kern w:val="20"/>
    </w:rPr>
  </w:style>
  <w:style w:type="paragraph" w:styleId="Heading1">
    <w:name w:val="heading 1"/>
    <w:basedOn w:val="Normal"/>
    <w:next w:val="Normal"/>
    <w:unhideWhenUsed/>
    <w:qFormat/>
    <w:rsid w:val="000766D2"/>
    <w:pPr>
      <w:jc w:val="right"/>
      <w:outlineLvl w:val="0"/>
    </w:pPr>
    <w:rPr>
      <w:rFonts w:asciiTheme="majorHAnsi" w:eastAsiaTheme="majorEastAsia" w:hAnsiTheme="majorHAnsi" w:cstheme="majorBidi"/>
      <w:caps/>
      <w:color w:val="306785" w:themeColor="accent1" w:themeShade="BF"/>
      <w:sz w:val="21"/>
      <w:szCs w:val="21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18AB3" w:themeColor="accent1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18AB3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0445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0445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Pr>
      <w:kern w:val="20"/>
    </w:rPr>
  </w:style>
  <w:style w:type="paragraph" w:customStyle="1" w:styleId="ResumeText">
    <w:name w:val="Resume Text"/>
    <w:basedOn w:val="Normal"/>
    <w:qFormat/>
    <w:pPr>
      <w:spacing w:after="40"/>
      <w:ind w:right="1440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18AB3" w:themeColor="accent1"/>
      <w:kern w:val="20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18AB3" w:themeColor="accent1"/>
      <w:kern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04458" w:themeColor="accent1" w:themeShade="7F"/>
      <w:kern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04458" w:themeColor="accent1" w:themeShade="7F"/>
      <w:kern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kern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kern w:val="20"/>
    </w:rPr>
  </w:style>
  <w:style w:type="table" w:customStyle="1" w:styleId="ResumeTable">
    <w:name w:val="Resume Table"/>
    <w:basedOn w:val="TableNormal"/>
    <w:uiPriority w:val="99"/>
    <w:tblPr>
      <w:tblBorders>
        <w:insideH w:val="single" w:sz="4" w:space="0" w:color="418AB3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customStyle="1" w:styleId="LetterTable">
    <w:name w:val="Letter Table"/>
    <w:basedOn w:val="TableNormal"/>
    <w:uiPriority w:val="99"/>
    <w:pPr>
      <w:spacing w:after="0" w:line="240" w:lineRule="auto"/>
      <w:ind w:left="144" w:right="144"/>
    </w:p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blStylePr w:type="firstRow">
      <w:rPr>
        <w:rFonts w:asciiTheme="majorHAnsi" w:hAnsiTheme="majorHAnsi"/>
        <w:b w:val="0"/>
        <w:caps/>
        <w:smallCaps w:val="0"/>
        <w:color w:val="418AB3" w:themeColor="accent1"/>
        <w:sz w:val="22"/>
      </w:rPr>
    </w:tblStylePr>
    <w:tblStylePr w:type="firstCol">
      <w:rPr>
        <w:b/>
      </w:rPr>
    </w:tblStylePr>
  </w:style>
  <w:style w:type="character" w:styleId="Emphasis">
    <w:name w:val="Emphasis"/>
    <w:basedOn w:val="DefaultParagraphFont"/>
    <w:unhideWhenUsed/>
    <w:qFormat/>
    <w:rsid w:val="000766D2"/>
    <w:rPr>
      <w:color w:val="306785" w:themeColor="accent1" w:themeShade="BF"/>
    </w:rPr>
  </w:style>
  <w:style w:type="paragraph" w:customStyle="1" w:styleId="ContactInfo">
    <w:name w:val="Contact Info"/>
    <w:basedOn w:val="Normal"/>
    <w:qFormat/>
    <w:pPr>
      <w:spacing w:after="0" w:line="240" w:lineRule="auto"/>
      <w:jc w:val="right"/>
    </w:pPr>
    <w:rPr>
      <w:sz w:val="18"/>
      <w:szCs w:val="18"/>
    </w:rPr>
  </w:style>
  <w:style w:type="paragraph" w:customStyle="1" w:styleId="Name">
    <w:name w:val="Name"/>
    <w:basedOn w:val="Normal"/>
    <w:next w:val="Normal"/>
    <w:qFormat/>
    <w:rsid w:val="000766D2"/>
    <w:pPr>
      <w:pBdr>
        <w:top w:val="single" w:sz="4" w:space="4" w:color="306785" w:themeColor="accent1" w:themeShade="BF"/>
        <w:left w:val="single" w:sz="4" w:space="6" w:color="306785" w:themeColor="accent1" w:themeShade="BF"/>
        <w:bottom w:val="single" w:sz="4" w:space="4" w:color="306785" w:themeColor="accent1" w:themeShade="BF"/>
        <w:right w:val="single" w:sz="4" w:space="6" w:color="306785" w:themeColor="accent1" w:themeShade="BF"/>
      </w:pBdr>
      <w:shd w:val="clear" w:color="auto" w:fill="306785" w:themeFill="accent1" w:themeFillShade="BF"/>
      <w:spacing w:before="240"/>
      <w:ind w:left="144" w:right="144"/>
    </w:pPr>
    <w:rPr>
      <w:rFonts w:asciiTheme="majorHAnsi" w:eastAsiaTheme="majorEastAsia" w:hAnsiTheme="majorHAnsi" w:cstheme="majorBidi"/>
      <w:caps/>
      <w:color w:val="FFFFFF" w:themeColor="background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0"/>
    </w:rPr>
  </w:style>
  <w:style w:type="table" w:styleId="PlainTable4">
    <w:name w:val="Plain Table 4"/>
    <w:basedOn w:val="TableNormal"/>
    <w:uiPriority w:val="43"/>
    <w:rsid w:val="00076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1B65C6"/>
    <w:rPr>
      <w:color w:val="F59E00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5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37F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ISHALRAJAN-GIT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shalrajan-v-7b6895337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jan\AppData\Roaming\Microsoft\Templates\Functional%20resume%20(Simpl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42973F07AB94395A2D0853122F735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D076A0-8715-4D42-9EDF-8C8B4825EF59}"/>
      </w:docPartPr>
      <w:docPartBody>
        <w:p w:rsidR="00000000" w:rsidRDefault="00000000">
          <w:pPr>
            <w:pStyle w:val="C42973F07AB94395A2D0853122F7351A"/>
          </w:pPr>
          <w:r>
            <w:rPr>
              <w:rStyle w:val="PlaceholderText"/>
            </w:rPr>
            <w:t>[field or area of accomplishment</w:t>
          </w:r>
        </w:p>
      </w:docPartBody>
    </w:docPart>
    <w:docPart>
      <w:docPartPr>
        <w:name w:val="5512A23D2AEB4698ABA8203EFCEDF9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86C37A-2DEC-416F-8FF4-166C536690E9}"/>
      </w:docPartPr>
      <w:docPartBody>
        <w:p w:rsidR="00000000" w:rsidRDefault="00000000">
          <w:pPr>
            <w:pStyle w:val="5512A23D2AEB4698ABA8203EFCEDF9B5"/>
          </w:pPr>
          <w:r>
            <w:t>[Professional or technical skills]</w:t>
          </w:r>
        </w:p>
      </w:docPartBody>
    </w:docPart>
    <w:docPart>
      <w:docPartPr>
        <w:name w:val="59944FF861884A0EAE2387D334EE3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C7DA7-1B24-4809-B8BD-D18064B6D511}"/>
      </w:docPartPr>
      <w:docPartBody>
        <w:p w:rsidR="00000000" w:rsidRDefault="00000000">
          <w:pPr>
            <w:pStyle w:val="59944FF861884A0EAE2387D334EE372C"/>
          </w:pPr>
          <w:r>
            <w:t>You might want to include your GPA here and a brief summary of relevant coursework, awards, and honors.</w:t>
          </w:r>
        </w:p>
      </w:docPartBody>
    </w:docPart>
    <w:docPart>
      <w:docPartPr>
        <w:name w:val="EC65D11C3B684CD5833016A5C07084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C83E08-80AE-49C0-911D-86AF816BC5BB}"/>
      </w:docPartPr>
      <w:docPartBody>
        <w:p w:rsidR="00000000" w:rsidRDefault="00B4756F" w:rsidP="00B4756F">
          <w:pPr>
            <w:pStyle w:val="EC65D11C3B684CD5833016A5C07084DE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BFCE5AB3707749B694F54552F97A7C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E7B55-5355-4618-A085-613A3157B33C}"/>
      </w:docPartPr>
      <w:docPartBody>
        <w:p w:rsidR="00000000" w:rsidRDefault="00B4756F" w:rsidP="00B4756F">
          <w:pPr>
            <w:pStyle w:val="BFCE5AB3707749B694F54552F97A7CB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6F"/>
    <w:rsid w:val="00035708"/>
    <w:rsid w:val="00A4788A"/>
    <w:rsid w:val="00B4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35307DDA4D04CBE9B437395FE13D0FB">
    <w:name w:val="835307DDA4D04CBE9B437395FE13D0FB"/>
  </w:style>
  <w:style w:type="paragraph" w:customStyle="1" w:styleId="2F3DBDDD4D9047F3A2935CA57FCDA9B8">
    <w:name w:val="2F3DBDDD4D9047F3A2935CA57FCDA9B8"/>
  </w:style>
  <w:style w:type="paragraph" w:customStyle="1" w:styleId="EBD91AD97304434AAD504556B46AA83B">
    <w:name w:val="EBD91AD97304434AAD504556B46AA83B"/>
  </w:style>
  <w:style w:type="paragraph" w:customStyle="1" w:styleId="D40DD0370502478F8546544917F1D7A2">
    <w:name w:val="D40DD0370502478F8546544917F1D7A2"/>
  </w:style>
  <w:style w:type="character" w:styleId="Emphasis">
    <w:name w:val="Emphasis"/>
    <w:basedOn w:val="DefaultParagraphFont"/>
    <w:unhideWhenUsed/>
    <w:qFormat/>
    <w:rPr>
      <w:color w:val="0F4761" w:themeColor="accent1" w:themeShade="BF"/>
    </w:rPr>
  </w:style>
  <w:style w:type="paragraph" w:customStyle="1" w:styleId="62F63996AC8749E9815C83DD39CEEB2D">
    <w:name w:val="62F63996AC8749E9815C83DD39CEEB2D"/>
  </w:style>
  <w:style w:type="paragraph" w:customStyle="1" w:styleId="75F2E1B036CA4AAF8CCCE96E4FAF3E32">
    <w:name w:val="75F2E1B036CA4AAF8CCCE96E4FAF3E32"/>
  </w:style>
  <w:style w:type="paragraph" w:customStyle="1" w:styleId="10BEE4507AE844F0993BE05AC5DE39D5">
    <w:name w:val="10BEE4507AE844F0993BE05AC5DE39D5"/>
  </w:style>
  <w:style w:type="character" w:styleId="PlaceholderText">
    <w:name w:val="Placeholder Text"/>
    <w:basedOn w:val="DefaultParagraphFont"/>
    <w:uiPriority w:val="99"/>
    <w:semiHidden/>
    <w:rsid w:val="00B4756F"/>
    <w:rPr>
      <w:color w:val="808080"/>
    </w:rPr>
  </w:style>
  <w:style w:type="paragraph" w:customStyle="1" w:styleId="C42973F07AB94395A2D0853122F7351A">
    <w:name w:val="C42973F07AB94395A2D0853122F7351A"/>
  </w:style>
  <w:style w:type="paragraph" w:customStyle="1" w:styleId="AE2461AA0B5B401E96225A024A088594">
    <w:name w:val="AE2461AA0B5B401E96225A024A088594"/>
  </w:style>
  <w:style w:type="paragraph" w:customStyle="1" w:styleId="3F5C933BC5F84E3BA1FA0D853ACA934B">
    <w:name w:val="3F5C933BC5F84E3BA1FA0D853ACA934B"/>
  </w:style>
  <w:style w:type="paragraph" w:customStyle="1" w:styleId="5512A23D2AEB4698ABA8203EFCEDF9B5">
    <w:name w:val="5512A23D2AEB4698ABA8203EFCEDF9B5"/>
  </w:style>
  <w:style w:type="paragraph" w:customStyle="1" w:styleId="DB6BB8D8C6244687A30E3E80A367F739">
    <w:name w:val="DB6BB8D8C6244687A30E3E80A367F739"/>
  </w:style>
  <w:style w:type="paragraph" w:customStyle="1" w:styleId="E39B2D8189BE4F02BE41ED4E02976F7F">
    <w:name w:val="E39B2D8189BE4F02BE41ED4E02976F7F"/>
  </w:style>
  <w:style w:type="paragraph" w:customStyle="1" w:styleId="A3A5C7B65DF14974873A1564B3F123AA">
    <w:name w:val="A3A5C7B65DF14974873A1564B3F123AA"/>
  </w:style>
  <w:style w:type="paragraph" w:customStyle="1" w:styleId="6C905FC1982E4F249AD0976505E602F6">
    <w:name w:val="6C905FC1982E4F249AD0976505E602F6"/>
  </w:style>
  <w:style w:type="paragraph" w:customStyle="1" w:styleId="59944FF861884A0EAE2387D334EE372C">
    <w:name w:val="59944FF861884A0EAE2387D334EE372C"/>
  </w:style>
  <w:style w:type="paragraph" w:customStyle="1" w:styleId="1528533011B844EEB42918337B1D476B">
    <w:name w:val="1528533011B844EEB42918337B1D476B"/>
  </w:style>
  <w:style w:type="paragraph" w:customStyle="1" w:styleId="BAE578D6F9B2465EA07F2024D31CC5D5">
    <w:name w:val="BAE578D6F9B2465EA07F2024D31CC5D5"/>
  </w:style>
  <w:style w:type="paragraph" w:customStyle="1" w:styleId="F90894D4DDE141589E0B59D7551B6E0D">
    <w:name w:val="F90894D4DDE141589E0B59D7551B6E0D"/>
  </w:style>
  <w:style w:type="paragraph" w:customStyle="1" w:styleId="4C56ACC371ED4CD2B316E6273D05BD65">
    <w:name w:val="4C56ACC371ED4CD2B316E6273D05BD65"/>
    <w:rsid w:val="00B4756F"/>
  </w:style>
  <w:style w:type="paragraph" w:customStyle="1" w:styleId="996D00750D0645089AB9A3F75D9913F2">
    <w:name w:val="996D00750D0645089AB9A3F75D9913F2"/>
    <w:rsid w:val="00B4756F"/>
  </w:style>
  <w:style w:type="paragraph" w:customStyle="1" w:styleId="7C378B9EEB144CC7A79F56A685F6A86E">
    <w:name w:val="7C378B9EEB144CC7A79F56A685F6A86E"/>
    <w:rsid w:val="00B4756F"/>
  </w:style>
  <w:style w:type="paragraph" w:customStyle="1" w:styleId="B38BC39DA1FB4E668C641BD5776B8046">
    <w:name w:val="B38BC39DA1FB4E668C641BD5776B8046"/>
    <w:rsid w:val="00B4756F"/>
  </w:style>
  <w:style w:type="paragraph" w:customStyle="1" w:styleId="4601AD5387824DF085A5BCCFCE4ACDBB">
    <w:name w:val="4601AD5387824DF085A5BCCFCE4ACDBB"/>
    <w:rsid w:val="00B4756F"/>
  </w:style>
  <w:style w:type="paragraph" w:customStyle="1" w:styleId="A4E5B3FB8699419A832CEA5B0F18B00B">
    <w:name w:val="A4E5B3FB8699419A832CEA5B0F18B00B"/>
    <w:rsid w:val="00B4756F"/>
  </w:style>
  <w:style w:type="paragraph" w:customStyle="1" w:styleId="B21CABA65F444498A8372DCCD5F4BAD6">
    <w:name w:val="B21CABA65F444498A8372DCCD5F4BAD6"/>
    <w:rsid w:val="00B4756F"/>
  </w:style>
  <w:style w:type="paragraph" w:customStyle="1" w:styleId="85863F4698D946B79C88AF2DD234D4B9">
    <w:name w:val="85863F4698D946B79C88AF2DD234D4B9"/>
    <w:rsid w:val="00B4756F"/>
  </w:style>
  <w:style w:type="paragraph" w:customStyle="1" w:styleId="3DFE8026233E4EB5B7FAE66B8C88C7B5">
    <w:name w:val="3DFE8026233E4EB5B7FAE66B8C88C7B5"/>
    <w:rsid w:val="00B4756F"/>
  </w:style>
  <w:style w:type="paragraph" w:customStyle="1" w:styleId="014D24848D974BDB960B01EF30632AC6">
    <w:name w:val="014D24848D974BDB960B01EF30632AC6"/>
    <w:rsid w:val="00B4756F"/>
  </w:style>
  <w:style w:type="paragraph" w:customStyle="1" w:styleId="7BBC8CDDA0884674B4BA1696EAB813B8">
    <w:name w:val="7BBC8CDDA0884674B4BA1696EAB813B8"/>
    <w:rsid w:val="00B4756F"/>
  </w:style>
  <w:style w:type="paragraph" w:customStyle="1" w:styleId="A3E76823B2354CA5B2B178236CC2BC26">
    <w:name w:val="A3E76823B2354CA5B2B178236CC2BC26"/>
    <w:rsid w:val="00B4756F"/>
  </w:style>
  <w:style w:type="paragraph" w:customStyle="1" w:styleId="92C4983A48A54208B2D547C478DE4B27">
    <w:name w:val="92C4983A48A54208B2D547C478DE4B27"/>
    <w:rsid w:val="00B4756F"/>
  </w:style>
  <w:style w:type="paragraph" w:customStyle="1" w:styleId="B998E6C342064167ADAA64C67AD3AFD2">
    <w:name w:val="B998E6C342064167ADAA64C67AD3AFD2"/>
    <w:rsid w:val="00B4756F"/>
  </w:style>
  <w:style w:type="paragraph" w:customStyle="1" w:styleId="C8F16BD75BC64FD681756F8A790BAE47">
    <w:name w:val="C8F16BD75BC64FD681756F8A790BAE47"/>
    <w:rsid w:val="00B4756F"/>
  </w:style>
  <w:style w:type="paragraph" w:customStyle="1" w:styleId="DAFA1E11DFF443F19B16CB446C630711">
    <w:name w:val="DAFA1E11DFF443F19B16CB446C630711"/>
    <w:rsid w:val="00B4756F"/>
  </w:style>
  <w:style w:type="paragraph" w:customStyle="1" w:styleId="A274F5C73FD74EDBA0ACFA7299365210">
    <w:name w:val="A274F5C73FD74EDBA0ACFA7299365210"/>
    <w:rsid w:val="00B4756F"/>
  </w:style>
  <w:style w:type="paragraph" w:customStyle="1" w:styleId="36F0CCEC1BFC4971AB59E901A83CE775">
    <w:name w:val="36F0CCEC1BFC4971AB59E901A83CE775"/>
    <w:rsid w:val="00B4756F"/>
  </w:style>
  <w:style w:type="paragraph" w:customStyle="1" w:styleId="B1E4304DDDD24882B25FC3A05B7D1F7A">
    <w:name w:val="B1E4304DDDD24882B25FC3A05B7D1F7A"/>
    <w:rsid w:val="00B4756F"/>
  </w:style>
  <w:style w:type="paragraph" w:customStyle="1" w:styleId="16F59486BE9949C39572CBC81641AC57">
    <w:name w:val="16F59486BE9949C39572CBC81641AC57"/>
    <w:rsid w:val="00B4756F"/>
  </w:style>
  <w:style w:type="paragraph" w:customStyle="1" w:styleId="25E82F96CBDA4DDFA6568B2334E9D75D">
    <w:name w:val="25E82F96CBDA4DDFA6568B2334E9D75D"/>
    <w:rsid w:val="00B4756F"/>
  </w:style>
  <w:style w:type="paragraph" w:customStyle="1" w:styleId="6950E8FD603B4BFDAAE0B4D2B97E4FDC">
    <w:name w:val="6950E8FD603B4BFDAAE0B4D2B97E4FDC"/>
    <w:rsid w:val="00B4756F"/>
  </w:style>
  <w:style w:type="paragraph" w:customStyle="1" w:styleId="B9410D766E9B4B309B99C46EA957A574">
    <w:name w:val="B9410D766E9B4B309B99C46EA957A574"/>
    <w:rsid w:val="00B4756F"/>
  </w:style>
  <w:style w:type="paragraph" w:customStyle="1" w:styleId="C88835F116D6413382C6040CECEBCBB0">
    <w:name w:val="C88835F116D6413382C6040CECEBCBB0"/>
    <w:rsid w:val="00B4756F"/>
  </w:style>
  <w:style w:type="paragraph" w:customStyle="1" w:styleId="3BD4BC8AA8F64FEC98E877AE83784F78">
    <w:name w:val="3BD4BC8AA8F64FEC98E877AE83784F78"/>
    <w:rsid w:val="00B4756F"/>
  </w:style>
  <w:style w:type="paragraph" w:customStyle="1" w:styleId="0293278654454B9CAA1B3194DA2C3137">
    <w:name w:val="0293278654454B9CAA1B3194DA2C3137"/>
    <w:rsid w:val="00B4756F"/>
  </w:style>
  <w:style w:type="paragraph" w:customStyle="1" w:styleId="2409C3E9F6C740638A6B61867F45BFBF">
    <w:name w:val="2409C3E9F6C740638A6B61867F45BFBF"/>
    <w:rsid w:val="00B4756F"/>
  </w:style>
  <w:style w:type="paragraph" w:customStyle="1" w:styleId="430FC7A1EF5B48338D14006AF1B9796F">
    <w:name w:val="430FC7A1EF5B48338D14006AF1B9796F"/>
    <w:rsid w:val="00B4756F"/>
  </w:style>
  <w:style w:type="paragraph" w:customStyle="1" w:styleId="38E93B2DAF094C9AA43466C3FD320F2C">
    <w:name w:val="38E93B2DAF094C9AA43466C3FD320F2C"/>
    <w:rsid w:val="00B4756F"/>
  </w:style>
  <w:style w:type="paragraph" w:customStyle="1" w:styleId="DD707B052B88491395AE40D582DFB967">
    <w:name w:val="DD707B052B88491395AE40D582DFB967"/>
    <w:rsid w:val="00B4756F"/>
  </w:style>
  <w:style w:type="paragraph" w:customStyle="1" w:styleId="46B57C975CB54A39BCF49059189341D2">
    <w:name w:val="46B57C975CB54A39BCF49059189341D2"/>
    <w:rsid w:val="00B4756F"/>
  </w:style>
  <w:style w:type="paragraph" w:customStyle="1" w:styleId="54BF533AA2604DD29FA79E2501C9B4F0">
    <w:name w:val="54BF533AA2604DD29FA79E2501C9B4F0"/>
    <w:rsid w:val="00B4756F"/>
  </w:style>
  <w:style w:type="paragraph" w:customStyle="1" w:styleId="9C357094C4B24A02B482DE1CF6EE7129">
    <w:name w:val="9C357094C4B24A02B482DE1CF6EE7129"/>
    <w:rsid w:val="00B4756F"/>
  </w:style>
  <w:style w:type="paragraph" w:customStyle="1" w:styleId="EB1B93F835D646DFAF224982E98D91E6">
    <w:name w:val="EB1B93F835D646DFAF224982E98D91E6"/>
    <w:rsid w:val="00B4756F"/>
  </w:style>
  <w:style w:type="paragraph" w:customStyle="1" w:styleId="0EDE05DF51C149FC9B770E7592EDCD9E">
    <w:name w:val="0EDE05DF51C149FC9B770E7592EDCD9E"/>
    <w:rsid w:val="00B4756F"/>
  </w:style>
  <w:style w:type="paragraph" w:customStyle="1" w:styleId="3728F5FCD9904443AF063C79C7DB06D2">
    <w:name w:val="3728F5FCD9904443AF063C79C7DB06D2"/>
    <w:rsid w:val="00B4756F"/>
  </w:style>
  <w:style w:type="paragraph" w:customStyle="1" w:styleId="78F9F5735CE2489B9216DEE776FCA2AC">
    <w:name w:val="78F9F5735CE2489B9216DEE776FCA2AC"/>
    <w:rsid w:val="00B4756F"/>
  </w:style>
  <w:style w:type="paragraph" w:customStyle="1" w:styleId="E1C6F4BBDA2E4D38923116C920B5258D">
    <w:name w:val="E1C6F4BBDA2E4D38923116C920B5258D"/>
    <w:rsid w:val="00B4756F"/>
  </w:style>
  <w:style w:type="paragraph" w:customStyle="1" w:styleId="652D66F8800F424FBBE00F3025FA09B9">
    <w:name w:val="652D66F8800F424FBBE00F3025FA09B9"/>
    <w:rsid w:val="00B4756F"/>
  </w:style>
  <w:style w:type="paragraph" w:customStyle="1" w:styleId="C5F8C4DDBD554732AE80ADA10E75DC5E">
    <w:name w:val="C5F8C4DDBD554732AE80ADA10E75DC5E"/>
    <w:rsid w:val="00B4756F"/>
  </w:style>
  <w:style w:type="paragraph" w:customStyle="1" w:styleId="EC65D11C3B684CD5833016A5C07084DE">
    <w:name w:val="EC65D11C3B684CD5833016A5C07084DE"/>
    <w:rsid w:val="00B4756F"/>
  </w:style>
  <w:style w:type="paragraph" w:customStyle="1" w:styleId="D415AFF5A942481AA45824C941E6D3D7">
    <w:name w:val="D415AFF5A942481AA45824C941E6D3D7"/>
    <w:rsid w:val="00B4756F"/>
  </w:style>
  <w:style w:type="paragraph" w:customStyle="1" w:styleId="A0726BAFC7C04AED8BB62C3B159607A6">
    <w:name w:val="A0726BAFC7C04AED8BB62C3B159607A6"/>
    <w:rsid w:val="00B4756F"/>
  </w:style>
  <w:style w:type="paragraph" w:customStyle="1" w:styleId="BFCE5AB3707749B694F54552F97A7CB4">
    <w:name w:val="BFCE5AB3707749B694F54552F97A7CB4"/>
    <w:rsid w:val="00B4756F"/>
  </w:style>
  <w:style w:type="paragraph" w:customStyle="1" w:styleId="717C9185F957420386A2BFF844475801">
    <w:name w:val="717C9185F957420386A2BFF844475801"/>
    <w:rsid w:val="00B4756F"/>
  </w:style>
  <w:style w:type="paragraph" w:customStyle="1" w:styleId="E2C32DD3A7AF4F3A98BF4C9A7B8103C0">
    <w:name w:val="E2C32DD3A7AF4F3A98BF4C9A7B8103C0"/>
    <w:rsid w:val="00B475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Calibri">
      <a:maj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 (Simple design)</Template>
  <TotalTime>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Links>
    <vt:vector size="12" baseType="variant">
      <vt:variant>
        <vt:i4>3735585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https://www.linkedin.com/in/vishalrajan-v-7b6895337</vt:lpwstr>
      </vt:variant>
      <vt:variant>
        <vt:lpwstr/>
      </vt:variant>
      <vt:variant>
        <vt:i4>8192097</vt:i4>
      </vt:variant>
      <vt:variant>
        <vt:i4>0</vt:i4>
      </vt:variant>
      <vt:variant>
        <vt:i4>0</vt:i4>
      </vt:variant>
      <vt:variant>
        <vt:i4>5</vt:i4>
      </vt:variant>
      <vt:variant>
        <vt:lpwstr>https://github.com/VISHALRAJAN-GIT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2026-03-21T17:07:00Z</dcterms:created>
  <dcterms:modified xsi:type="dcterms:W3CDTF">2026-03-21T17:07:00Z</dcterms:modified>
</cp:coreProperties>
</file>